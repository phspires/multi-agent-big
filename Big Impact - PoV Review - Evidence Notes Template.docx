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FAE68" w14:textId="77777777" w:rsidR="00A47FCF" w:rsidRDefault="00A47FCF" w:rsidP="00CE2801">
      <w:pPr>
        <w:pStyle w:val="p1"/>
        <w:rPr>
          <w:rFonts w:ascii="Arial" w:eastAsia="Arial" w:hAnsi="Arial" w:cs="Arial"/>
          <w:sz w:val="22"/>
          <w:szCs w:val="22"/>
        </w:rPr>
      </w:pPr>
    </w:p>
    <w:p w14:paraId="2892A882" w14:textId="77777777" w:rsidR="00601C7E" w:rsidRDefault="00601C7E" w:rsidP="00CE2801">
      <w:pPr>
        <w:pStyle w:val="p1"/>
        <w:rPr>
          <w:rFonts w:ascii="Arial" w:eastAsia="Arial" w:hAnsi="Arial" w:cs="Arial"/>
          <w:sz w:val="22"/>
          <w:szCs w:val="22"/>
        </w:rPr>
      </w:pPr>
    </w:p>
    <w:p w14:paraId="1D57586C" w14:textId="77777777" w:rsidR="00601C7E" w:rsidRPr="007B38E2" w:rsidRDefault="00601C7E" w:rsidP="007B38E2">
      <w:pPr>
        <w:pStyle w:val="p1"/>
        <w:jc w:val="center"/>
        <w:rPr>
          <w:rFonts w:ascii="Arial" w:eastAsia="Arial" w:hAnsi="Arial" w:cs="Arial"/>
          <w:sz w:val="22"/>
          <w:szCs w:val="22"/>
        </w:rPr>
      </w:pPr>
    </w:p>
    <w:p w14:paraId="696A527A" w14:textId="6FA637CE" w:rsidR="007B38E2" w:rsidRPr="007B38E2" w:rsidRDefault="00F82DA5" w:rsidP="007B38E2">
      <w:pPr>
        <w:pStyle w:val="p1"/>
        <w:jc w:val="center"/>
        <w:rPr>
          <w:rFonts w:ascii="Arial" w:eastAsia="Arial" w:hAnsi="Arial" w:cs="Arial"/>
          <w:b/>
          <w:bCs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z w:val="28"/>
          <w:szCs w:val="28"/>
        </w:rPr>
        <w:t>Notas Adicionais</w:t>
      </w:r>
      <w:r w:rsidR="007B38E2" w:rsidRPr="007B38E2">
        <w:rPr>
          <w:rFonts w:ascii="Arial" w:eastAsia="Arial" w:hAnsi="Arial" w:cs="Arial"/>
          <w:b/>
          <w:bCs/>
          <w:i/>
          <w:iCs/>
          <w:sz w:val="28"/>
          <w:szCs w:val="28"/>
        </w:rPr>
        <w:br/>
      </w:r>
      <w:r>
        <w:rPr>
          <w:rFonts w:ascii="Arial" w:eastAsia="Arial" w:hAnsi="Arial" w:cs="Arial"/>
          <w:i/>
          <w:iCs/>
          <w:sz w:val="20"/>
          <w:szCs w:val="20"/>
        </w:rPr>
        <w:t>Anexo opcional – 2 páginas no máximo</w:t>
      </w:r>
    </w:p>
    <w:p w14:paraId="4D224CCE" w14:textId="5D0120FC" w:rsidR="00F82DA5" w:rsidRPr="00F82DA5" w:rsidRDefault="00F82DA5" w:rsidP="00F82DA5">
      <w:pPr>
        <w:spacing w:before="100" w:beforeAutospacing="1" w:after="100" w:afterAutospacing="1" w:line="240" w:lineRule="auto"/>
        <w:outlineLvl w:val="2"/>
        <w:rPr>
          <w:sz w:val="20"/>
          <w:szCs w:val="20"/>
        </w:rPr>
      </w:pPr>
      <w:r>
        <w:rPr>
          <w:b/>
          <w:bCs/>
          <w:sz w:val="20"/>
          <w:szCs w:val="20"/>
        </w:rPr>
        <w:t>Nome do projeto/</w:t>
      </w:r>
      <w:proofErr w:type="spellStart"/>
      <w:r>
        <w:rPr>
          <w:b/>
          <w:bCs/>
          <w:sz w:val="20"/>
          <w:szCs w:val="20"/>
        </w:rPr>
        <w:t>startup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(preencher)</w:t>
      </w:r>
      <w:r>
        <w:rPr>
          <w:sz w:val="20"/>
          <w:szCs w:val="20"/>
        </w:rPr>
        <w:br/>
      </w:r>
      <w:r w:rsidRPr="00F82DA5">
        <w:rPr>
          <w:b/>
          <w:bCs/>
          <w:sz w:val="20"/>
          <w:szCs w:val="20"/>
        </w:rPr>
        <w:t>Pessoa de contacto</w:t>
      </w:r>
      <w:r>
        <w:rPr>
          <w:sz w:val="20"/>
          <w:szCs w:val="20"/>
        </w:rPr>
        <w:t xml:space="preserve"> </w:t>
      </w:r>
      <w:r w:rsidRPr="00F82DA5">
        <w:rPr>
          <w:sz w:val="16"/>
          <w:szCs w:val="16"/>
        </w:rPr>
        <w:t>(nome completo e contacto)</w:t>
      </w:r>
      <w:r>
        <w:rPr>
          <w:sz w:val="20"/>
          <w:szCs w:val="20"/>
        </w:rPr>
        <w:t xml:space="preserve">: </w:t>
      </w:r>
      <w:r>
        <w:rPr>
          <w:sz w:val="20"/>
          <w:szCs w:val="20"/>
        </w:rPr>
        <w:t>(preencher)</w:t>
      </w:r>
    </w:p>
    <w:p w14:paraId="62C4F7B2" w14:textId="6BDF008E" w:rsidR="00F75052" w:rsidRPr="00F82DA5" w:rsidRDefault="00F75052" w:rsidP="00F82DA5">
      <w:pPr>
        <w:spacing w:before="100" w:beforeAutospacing="1" w:after="100" w:afterAutospacing="1" w:line="240" w:lineRule="auto"/>
        <w:jc w:val="both"/>
        <w:outlineLvl w:val="2"/>
        <w:rPr>
          <w:sz w:val="20"/>
          <w:szCs w:val="20"/>
        </w:rPr>
      </w:pPr>
    </w:p>
    <w:sectPr w:rsidR="00F75052" w:rsidRPr="00F82DA5" w:rsidSect="00F75052">
      <w:headerReference w:type="default" r:id="rId10"/>
      <w:footerReference w:type="default" r:id="rId11"/>
      <w:pgSz w:w="11909" w:h="16834"/>
      <w:pgMar w:top="1440" w:right="1440" w:bottom="1440" w:left="1440" w:header="397" w:footer="39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11B15B" w14:textId="77777777" w:rsidR="009673B9" w:rsidRDefault="009673B9" w:rsidP="009B712F">
      <w:pPr>
        <w:spacing w:line="240" w:lineRule="auto"/>
      </w:pPr>
      <w:r>
        <w:separator/>
      </w:r>
    </w:p>
  </w:endnote>
  <w:endnote w:type="continuationSeparator" w:id="0">
    <w:p w14:paraId="730A9BD2" w14:textId="77777777" w:rsidR="009673B9" w:rsidRDefault="009673B9" w:rsidP="009B7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03D39" w14:textId="77777777" w:rsidR="008308E9" w:rsidRDefault="00601C7E">
    <w:pPr>
      <w:pStyle w:val="Rodap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969C5D7" wp14:editId="59D78B7E">
          <wp:simplePos x="0" y="0"/>
          <wp:positionH relativeFrom="column">
            <wp:posOffset>-901700</wp:posOffset>
          </wp:positionH>
          <wp:positionV relativeFrom="page">
            <wp:posOffset>9321800</wp:posOffset>
          </wp:positionV>
          <wp:extent cx="7578326" cy="1356360"/>
          <wp:effectExtent l="0" t="0" r="3810" b="2540"/>
          <wp:wrapNone/>
          <wp:docPr id="51059166" name="Picture 2" descr="A white clouds in blue sk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9166" name="Picture 2" descr="A white clouds in blue sk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82" cy="13614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CD9D8" w14:textId="77777777" w:rsidR="009673B9" w:rsidRDefault="009673B9" w:rsidP="009B712F">
      <w:pPr>
        <w:spacing w:line="240" w:lineRule="auto"/>
      </w:pPr>
      <w:r>
        <w:separator/>
      </w:r>
    </w:p>
  </w:footnote>
  <w:footnote w:type="continuationSeparator" w:id="0">
    <w:p w14:paraId="3BF8BB9C" w14:textId="77777777" w:rsidR="009673B9" w:rsidRDefault="009673B9" w:rsidP="009B71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C1956" w14:textId="77777777" w:rsidR="009B712F" w:rsidRDefault="00601C7E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EB051C5" wp14:editId="5D3DDD90">
          <wp:simplePos x="0" y="0"/>
          <wp:positionH relativeFrom="column">
            <wp:posOffset>-901700</wp:posOffset>
          </wp:positionH>
          <wp:positionV relativeFrom="page">
            <wp:posOffset>0</wp:posOffset>
          </wp:positionV>
          <wp:extent cx="7556500" cy="1346089"/>
          <wp:effectExtent l="0" t="0" r="0" b="635"/>
          <wp:wrapNone/>
          <wp:docPr id="1630635717" name="Picture 1" descr="A white clouds in blue sk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0635717" name="Picture 1" descr="A white clouds in blue sk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346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F4D7B4" w14:textId="77777777" w:rsidR="009B712F" w:rsidRDefault="009B712F">
    <w:pPr>
      <w:pStyle w:val="Cabealho"/>
    </w:pPr>
  </w:p>
  <w:p w14:paraId="5603D79A" w14:textId="77777777" w:rsidR="009B712F" w:rsidRDefault="009B71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FD6"/>
    <w:multiLevelType w:val="multilevel"/>
    <w:tmpl w:val="0DE6B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346F5"/>
    <w:multiLevelType w:val="multilevel"/>
    <w:tmpl w:val="CCC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7F1"/>
    <w:multiLevelType w:val="multilevel"/>
    <w:tmpl w:val="18C0C19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816F4"/>
    <w:multiLevelType w:val="multilevel"/>
    <w:tmpl w:val="9FD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56E1"/>
    <w:multiLevelType w:val="hybridMultilevel"/>
    <w:tmpl w:val="64966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C4C2F"/>
    <w:multiLevelType w:val="multilevel"/>
    <w:tmpl w:val="F922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4440E"/>
    <w:multiLevelType w:val="multilevel"/>
    <w:tmpl w:val="2FB0BBE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C6117E"/>
    <w:multiLevelType w:val="multilevel"/>
    <w:tmpl w:val="6570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481889"/>
    <w:multiLevelType w:val="hybridMultilevel"/>
    <w:tmpl w:val="F1D88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772D9"/>
    <w:multiLevelType w:val="multilevel"/>
    <w:tmpl w:val="9174A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A554F6"/>
    <w:multiLevelType w:val="hybridMultilevel"/>
    <w:tmpl w:val="6F8023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B366C"/>
    <w:multiLevelType w:val="hybridMultilevel"/>
    <w:tmpl w:val="6478A5F8"/>
    <w:lvl w:ilvl="0" w:tplc="E006DE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F64C5A"/>
    <w:multiLevelType w:val="multilevel"/>
    <w:tmpl w:val="D33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308A1"/>
    <w:multiLevelType w:val="multilevel"/>
    <w:tmpl w:val="7CA06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03E1932"/>
    <w:multiLevelType w:val="multilevel"/>
    <w:tmpl w:val="892E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690FC9"/>
    <w:multiLevelType w:val="multilevel"/>
    <w:tmpl w:val="68DA0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2A23C2"/>
    <w:multiLevelType w:val="hybridMultilevel"/>
    <w:tmpl w:val="5396F6DA"/>
    <w:lvl w:ilvl="0" w:tplc="B516C03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E0010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221275D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B4128"/>
    <w:multiLevelType w:val="multilevel"/>
    <w:tmpl w:val="C58AC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4B14EC9"/>
    <w:multiLevelType w:val="multilevel"/>
    <w:tmpl w:val="7B26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4173D3"/>
    <w:multiLevelType w:val="multilevel"/>
    <w:tmpl w:val="4D5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D741A"/>
    <w:multiLevelType w:val="multilevel"/>
    <w:tmpl w:val="D52A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520818"/>
    <w:multiLevelType w:val="multilevel"/>
    <w:tmpl w:val="7854CDC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16230C4"/>
    <w:multiLevelType w:val="multilevel"/>
    <w:tmpl w:val="0A1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F2794"/>
    <w:multiLevelType w:val="multilevel"/>
    <w:tmpl w:val="1A92BCF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D37FD8"/>
    <w:multiLevelType w:val="hybridMultilevel"/>
    <w:tmpl w:val="BA28FE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4598B"/>
    <w:multiLevelType w:val="hybridMultilevel"/>
    <w:tmpl w:val="0776B9CC"/>
    <w:lvl w:ilvl="0" w:tplc="8A6E0E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737C8B"/>
    <w:multiLevelType w:val="multilevel"/>
    <w:tmpl w:val="72F495D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4A334E"/>
    <w:multiLevelType w:val="multilevel"/>
    <w:tmpl w:val="CD32885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9A94CEC"/>
    <w:multiLevelType w:val="multilevel"/>
    <w:tmpl w:val="7EB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22B56"/>
    <w:multiLevelType w:val="multilevel"/>
    <w:tmpl w:val="7544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F3781"/>
    <w:multiLevelType w:val="hybridMultilevel"/>
    <w:tmpl w:val="4202D1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F84592"/>
    <w:multiLevelType w:val="multilevel"/>
    <w:tmpl w:val="669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D411E5"/>
    <w:multiLevelType w:val="multilevel"/>
    <w:tmpl w:val="591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45995"/>
    <w:multiLevelType w:val="hybridMultilevel"/>
    <w:tmpl w:val="F1AE37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9D51DB"/>
    <w:multiLevelType w:val="multilevel"/>
    <w:tmpl w:val="141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C31DD1"/>
    <w:multiLevelType w:val="multilevel"/>
    <w:tmpl w:val="41C4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9014C"/>
    <w:multiLevelType w:val="multilevel"/>
    <w:tmpl w:val="DA70A7F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1F43738"/>
    <w:multiLevelType w:val="multilevel"/>
    <w:tmpl w:val="4C023B6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12033B"/>
    <w:multiLevelType w:val="hybridMultilevel"/>
    <w:tmpl w:val="3FD666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5C1296"/>
    <w:multiLevelType w:val="multilevel"/>
    <w:tmpl w:val="7F2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B5BB5"/>
    <w:multiLevelType w:val="hybridMultilevel"/>
    <w:tmpl w:val="06706F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CD0C02"/>
    <w:multiLevelType w:val="multilevel"/>
    <w:tmpl w:val="99549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20063E2"/>
    <w:multiLevelType w:val="multilevel"/>
    <w:tmpl w:val="61A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130B3"/>
    <w:multiLevelType w:val="hybridMultilevel"/>
    <w:tmpl w:val="1DB035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496A51"/>
    <w:multiLevelType w:val="hybridMultilevel"/>
    <w:tmpl w:val="FE30F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A0CB6"/>
    <w:multiLevelType w:val="multilevel"/>
    <w:tmpl w:val="B1E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E6C49"/>
    <w:multiLevelType w:val="multilevel"/>
    <w:tmpl w:val="ED520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C054701"/>
    <w:multiLevelType w:val="hybridMultilevel"/>
    <w:tmpl w:val="5ED692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BB7530"/>
    <w:multiLevelType w:val="multilevel"/>
    <w:tmpl w:val="1A349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26670E7"/>
    <w:multiLevelType w:val="multilevel"/>
    <w:tmpl w:val="42E25D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2A74E54"/>
    <w:multiLevelType w:val="multilevel"/>
    <w:tmpl w:val="82742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4BD4218"/>
    <w:multiLevelType w:val="hybridMultilevel"/>
    <w:tmpl w:val="99327C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32712">
    <w:abstractNumId w:val="9"/>
  </w:num>
  <w:num w:numId="2" w16cid:durableId="1916741793">
    <w:abstractNumId w:val="21"/>
  </w:num>
  <w:num w:numId="3" w16cid:durableId="706683075">
    <w:abstractNumId w:val="48"/>
  </w:num>
  <w:num w:numId="4" w16cid:durableId="1511600531">
    <w:abstractNumId w:val="50"/>
  </w:num>
  <w:num w:numId="5" w16cid:durableId="1190410467">
    <w:abstractNumId w:val="37"/>
  </w:num>
  <w:num w:numId="6" w16cid:durableId="1558124199">
    <w:abstractNumId w:val="46"/>
  </w:num>
  <w:num w:numId="7" w16cid:durableId="1355765175">
    <w:abstractNumId w:val="49"/>
  </w:num>
  <w:num w:numId="8" w16cid:durableId="1347319771">
    <w:abstractNumId w:val="6"/>
  </w:num>
  <w:num w:numId="9" w16cid:durableId="516773390">
    <w:abstractNumId w:val="17"/>
  </w:num>
  <w:num w:numId="10" w16cid:durableId="100032602">
    <w:abstractNumId w:val="15"/>
  </w:num>
  <w:num w:numId="11" w16cid:durableId="2005887657">
    <w:abstractNumId w:val="0"/>
  </w:num>
  <w:num w:numId="12" w16cid:durableId="194466465">
    <w:abstractNumId w:val="26"/>
  </w:num>
  <w:num w:numId="13" w16cid:durableId="1760982403">
    <w:abstractNumId w:val="27"/>
  </w:num>
  <w:num w:numId="14" w16cid:durableId="151651181">
    <w:abstractNumId w:val="23"/>
  </w:num>
  <w:num w:numId="15" w16cid:durableId="708460782">
    <w:abstractNumId w:val="2"/>
  </w:num>
  <w:num w:numId="16" w16cid:durableId="127480192">
    <w:abstractNumId w:val="36"/>
  </w:num>
  <w:num w:numId="17" w16cid:durableId="763843142">
    <w:abstractNumId w:val="13"/>
  </w:num>
  <w:num w:numId="18" w16cid:durableId="1613051681">
    <w:abstractNumId w:val="41"/>
  </w:num>
  <w:num w:numId="19" w16cid:durableId="877669390">
    <w:abstractNumId w:val="20"/>
  </w:num>
  <w:num w:numId="20" w16cid:durableId="954285981">
    <w:abstractNumId w:val="31"/>
  </w:num>
  <w:num w:numId="21" w16cid:durableId="1243563267">
    <w:abstractNumId w:val="19"/>
  </w:num>
  <w:num w:numId="22" w16cid:durableId="1000156598">
    <w:abstractNumId w:val="32"/>
  </w:num>
  <w:num w:numId="23" w16cid:durableId="1789860549">
    <w:abstractNumId w:val="39"/>
  </w:num>
  <w:num w:numId="24" w16cid:durableId="533998799">
    <w:abstractNumId w:val="14"/>
  </w:num>
  <w:num w:numId="25" w16cid:durableId="1049115406">
    <w:abstractNumId w:val="25"/>
  </w:num>
  <w:num w:numId="26" w16cid:durableId="1676610993">
    <w:abstractNumId w:val="43"/>
  </w:num>
  <w:num w:numId="27" w16cid:durableId="2124956508">
    <w:abstractNumId w:val="11"/>
  </w:num>
  <w:num w:numId="28" w16cid:durableId="227232684">
    <w:abstractNumId w:val="33"/>
  </w:num>
  <w:num w:numId="29" w16cid:durableId="2071028632">
    <w:abstractNumId w:val="4"/>
  </w:num>
  <w:num w:numId="30" w16cid:durableId="432357851">
    <w:abstractNumId w:val="30"/>
  </w:num>
  <w:num w:numId="31" w16cid:durableId="107506478">
    <w:abstractNumId w:val="7"/>
  </w:num>
  <w:num w:numId="32" w16cid:durableId="2026441188">
    <w:abstractNumId w:val="1"/>
  </w:num>
  <w:num w:numId="33" w16cid:durableId="144668407">
    <w:abstractNumId w:val="12"/>
  </w:num>
  <w:num w:numId="34" w16cid:durableId="1140804472">
    <w:abstractNumId w:val="28"/>
  </w:num>
  <w:num w:numId="35" w16cid:durableId="715546535">
    <w:abstractNumId w:val="5"/>
  </w:num>
  <w:num w:numId="36" w16cid:durableId="1136213967">
    <w:abstractNumId w:val="35"/>
  </w:num>
  <w:num w:numId="37" w16cid:durableId="2136825138">
    <w:abstractNumId w:val="10"/>
  </w:num>
  <w:num w:numId="38" w16cid:durableId="642808810">
    <w:abstractNumId w:val="8"/>
  </w:num>
  <w:num w:numId="39" w16cid:durableId="922833094">
    <w:abstractNumId w:val="51"/>
  </w:num>
  <w:num w:numId="40" w16cid:durableId="928538879">
    <w:abstractNumId w:val="44"/>
  </w:num>
  <w:num w:numId="41" w16cid:durableId="2022778046">
    <w:abstractNumId w:val="18"/>
  </w:num>
  <w:num w:numId="42" w16cid:durableId="1726490327">
    <w:abstractNumId w:val="29"/>
  </w:num>
  <w:num w:numId="43" w16cid:durableId="863788017">
    <w:abstractNumId w:val="22"/>
  </w:num>
  <w:num w:numId="44" w16cid:durableId="1008993086">
    <w:abstractNumId w:val="45"/>
  </w:num>
  <w:num w:numId="45" w16cid:durableId="1921676147">
    <w:abstractNumId w:val="3"/>
  </w:num>
  <w:num w:numId="46" w16cid:durableId="2123038884">
    <w:abstractNumId w:val="42"/>
  </w:num>
  <w:num w:numId="47" w16cid:durableId="592712893">
    <w:abstractNumId w:val="34"/>
  </w:num>
  <w:num w:numId="48" w16cid:durableId="700663537">
    <w:abstractNumId w:val="38"/>
  </w:num>
  <w:num w:numId="49" w16cid:durableId="2101366608">
    <w:abstractNumId w:val="47"/>
  </w:num>
  <w:num w:numId="50" w16cid:durableId="1410269628">
    <w:abstractNumId w:val="24"/>
  </w:num>
  <w:num w:numId="51" w16cid:durableId="2127576366">
    <w:abstractNumId w:val="40"/>
  </w:num>
  <w:num w:numId="52" w16cid:durableId="5347372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E2"/>
    <w:rsid w:val="00026F35"/>
    <w:rsid w:val="000F23C3"/>
    <w:rsid w:val="00124557"/>
    <w:rsid w:val="00125F1E"/>
    <w:rsid w:val="001B069E"/>
    <w:rsid w:val="001B19E1"/>
    <w:rsid w:val="001C5E02"/>
    <w:rsid w:val="001F0D37"/>
    <w:rsid w:val="00212C8C"/>
    <w:rsid w:val="00287E8B"/>
    <w:rsid w:val="002F7434"/>
    <w:rsid w:val="003F05BC"/>
    <w:rsid w:val="003F0F36"/>
    <w:rsid w:val="005A27B7"/>
    <w:rsid w:val="00601C7E"/>
    <w:rsid w:val="0072647E"/>
    <w:rsid w:val="007628F5"/>
    <w:rsid w:val="007A2F46"/>
    <w:rsid w:val="007B38E2"/>
    <w:rsid w:val="007D0351"/>
    <w:rsid w:val="008308E9"/>
    <w:rsid w:val="00833906"/>
    <w:rsid w:val="00840A58"/>
    <w:rsid w:val="008A0986"/>
    <w:rsid w:val="008C371F"/>
    <w:rsid w:val="00931ACF"/>
    <w:rsid w:val="009673B9"/>
    <w:rsid w:val="00995050"/>
    <w:rsid w:val="009B712F"/>
    <w:rsid w:val="00A47FCF"/>
    <w:rsid w:val="00AA503F"/>
    <w:rsid w:val="00AC6C89"/>
    <w:rsid w:val="00B2682B"/>
    <w:rsid w:val="00B368A1"/>
    <w:rsid w:val="00BD57CB"/>
    <w:rsid w:val="00C753FA"/>
    <w:rsid w:val="00CA7402"/>
    <w:rsid w:val="00CE2801"/>
    <w:rsid w:val="00CF4FA1"/>
    <w:rsid w:val="00D0088D"/>
    <w:rsid w:val="00D06792"/>
    <w:rsid w:val="00DB3E02"/>
    <w:rsid w:val="00DC5B6A"/>
    <w:rsid w:val="00E04720"/>
    <w:rsid w:val="00F30318"/>
    <w:rsid w:val="00F75052"/>
    <w:rsid w:val="00F82DA5"/>
    <w:rsid w:val="00FE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6AF1C"/>
  <w15:docId w15:val="{172FD8D1-BB56-E946-AA6C-C5C7AFE4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Tipodeletrapredefinidodopargrafo"/>
    <w:rsid w:val="00CE2801"/>
  </w:style>
  <w:style w:type="paragraph" w:customStyle="1" w:styleId="p2">
    <w:name w:val="p2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Tipodeletrapredefinidodopargrafo"/>
    <w:rsid w:val="00CE2801"/>
  </w:style>
  <w:style w:type="paragraph" w:customStyle="1" w:styleId="p5">
    <w:name w:val="p5"/>
    <w:basedOn w:val="Normal"/>
    <w:rsid w:val="00CE2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3">
    <w:name w:val="s3"/>
    <w:basedOn w:val="Tipodeletrapredefinidodopargrafo"/>
    <w:rsid w:val="00CE2801"/>
  </w:style>
  <w:style w:type="paragraph" w:customStyle="1" w:styleId="p4">
    <w:name w:val="p4"/>
    <w:basedOn w:val="Normal"/>
    <w:rsid w:val="00FE0E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E0E05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840A58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40A58"/>
    <w:rPr>
      <w:color w:val="605E5C"/>
      <w:shd w:val="clear" w:color="auto" w:fill="E1DFDD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BD57CB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D57CB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D57C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D57C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D57C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D57CB"/>
    <w:pPr>
      <w:spacing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9B712F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B712F"/>
  </w:style>
  <w:style w:type="paragraph" w:styleId="Rodap">
    <w:name w:val="footer"/>
    <w:basedOn w:val="Normal"/>
    <w:link w:val="RodapCarter"/>
    <w:uiPriority w:val="99"/>
    <w:unhideWhenUsed/>
    <w:rsid w:val="009B712F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B712F"/>
  </w:style>
  <w:style w:type="character" w:customStyle="1" w:styleId="Ttulo1Carter">
    <w:name w:val="Título 1 Caráter"/>
    <w:basedOn w:val="Tipodeletrapredefinidodopargrafo"/>
    <w:link w:val="Ttulo1"/>
    <w:uiPriority w:val="9"/>
    <w:rsid w:val="007B38E2"/>
    <w:rPr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38E2"/>
    <w:rPr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B38E2"/>
    <w:rPr>
      <w:color w:val="434343"/>
      <w:sz w:val="28"/>
      <w:szCs w:val="28"/>
    </w:rPr>
  </w:style>
  <w:style w:type="paragraph" w:customStyle="1" w:styleId="p3">
    <w:name w:val="p3"/>
    <w:basedOn w:val="Normal"/>
    <w:rsid w:val="007B3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7B3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12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2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costa/Desktop/My%20Workspace/02%20SALL/09%20BIG%20Impact/02%20Metodologia%20&amp;%20Learning%20Journey/01%20Learning%20Journey/BIG%20Impact%20-%20Problem%20Definition%20Case%20Challen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1E9B0A7FBF2C4CB2E406794A264955" ma:contentTypeVersion="8" ma:contentTypeDescription="Criar um novo documento." ma:contentTypeScope="" ma:versionID="550585e2ea0dfe93c12c14b180cfca99">
  <xsd:schema xmlns:xsd="http://www.w3.org/2001/XMLSchema" xmlns:xs="http://www.w3.org/2001/XMLSchema" xmlns:p="http://schemas.microsoft.com/office/2006/metadata/properties" xmlns:ns2="93a59706-6099-4f40-8eb4-c72b6da4c22e" targetNamespace="http://schemas.microsoft.com/office/2006/metadata/properties" ma:root="true" ma:fieldsID="138396567d9c8f31c9ef8bfc64c5d271" ns2:_="">
    <xsd:import namespace="93a59706-6099-4f40-8eb4-c72b6da4c2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59706-6099-4f40-8eb4-c72b6da4c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EEF993-A419-47BB-8202-9EE1F92016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A21B1B-097F-41A3-868B-E389079EC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2C8CE7-2970-4553-B5A4-DF4FFC9AB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59706-6099-4f40-8eb4-c72b6da4c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BIG Impact - Problem Definition Case Challenge.dotx</Template>
  <TotalTime>16</TotalTime>
  <Pages>1</Pages>
  <Words>24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Costa</dc:creator>
  <cp:lastModifiedBy>André Costa</cp:lastModifiedBy>
  <cp:revision>3</cp:revision>
  <dcterms:created xsi:type="dcterms:W3CDTF">2026-03-16T14:02:00Z</dcterms:created>
  <dcterms:modified xsi:type="dcterms:W3CDTF">2026-03-17T19:09:00Z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0x010100661E9B0A7FBF2C4CB2E406794A264955</vt:lpwstr>
  </property>
</Properties>
</file>